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35E35" w14:textId="77777777" w:rsidR="000E7EDF" w:rsidRDefault="00160E91">
      <w:r w:rsidRPr="00160E91">
        <w:t xml:space="preserve">This is a word document. My Credit Card number </w:t>
      </w:r>
      <w:proofErr w:type="gramStart"/>
      <w:r w:rsidRPr="00160E91">
        <w:t>is  2222</w:t>
      </w:r>
      <w:proofErr w:type="gramEnd"/>
      <w:r w:rsidRPr="00160E91">
        <w:t xml:space="preserve"> 4053 4324 8877. Thank you.</w:t>
      </w:r>
    </w:p>
    <w:p w14:paraId="14A1D659" w14:textId="77777777" w:rsidR="00160E91" w:rsidRDefault="00160E91"/>
    <w:p w14:paraId="1FA8C590" w14:textId="77777777" w:rsidR="00160E91" w:rsidRDefault="00160E91"/>
    <w:p w14:paraId="28AFE5C1" w14:textId="65CBF2D7" w:rsidR="00160E91" w:rsidRDefault="00160E91">
      <w:bookmarkStart w:id="0" w:name="_GoBack"/>
      <w:bookmarkEnd w:id="0"/>
    </w:p>
    <w:p w14:paraId="7F0DD8AE" w14:textId="77777777" w:rsidR="00322EC3" w:rsidRDefault="00322EC3"/>
    <w:p w14:paraId="513E748F" w14:textId="77777777" w:rsidR="00322EC3" w:rsidRDefault="00322EC3" w:rsidP="00322EC3">
      <w:r>
        <w:t>VISA:</w:t>
      </w:r>
    </w:p>
    <w:p w14:paraId="640A7AC6" w14:textId="77777777" w:rsidR="00322EC3" w:rsidRDefault="00322EC3" w:rsidP="00322EC3">
      <w:r>
        <w:t>4485559113539572</w:t>
      </w:r>
    </w:p>
    <w:p w14:paraId="0114DC32" w14:textId="77777777" w:rsidR="00322EC3" w:rsidRDefault="00322EC3" w:rsidP="00322EC3">
      <w:r>
        <w:t>4512062136614651</w:t>
      </w:r>
    </w:p>
    <w:p w14:paraId="18500A9C" w14:textId="77777777" w:rsidR="00322EC3" w:rsidRDefault="00322EC3" w:rsidP="00322EC3">
      <w:r>
        <w:t>4929177918052778905</w:t>
      </w:r>
    </w:p>
    <w:p w14:paraId="51B3CF19" w14:textId="77777777" w:rsidR="00322EC3" w:rsidRDefault="00322EC3" w:rsidP="00322EC3">
      <w:r>
        <w:t>MasterCard:</w:t>
      </w:r>
    </w:p>
    <w:p w14:paraId="7A1CE1E9" w14:textId="77777777" w:rsidR="00322EC3" w:rsidRDefault="00322EC3" w:rsidP="00322EC3">
      <w:r>
        <w:t>5288441039611940</w:t>
      </w:r>
    </w:p>
    <w:p w14:paraId="4113987D" w14:textId="77777777" w:rsidR="00322EC3" w:rsidRDefault="00322EC3" w:rsidP="00322EC3">
      <w:r>
        <w:t>2720999678328483</w:t>
      </w:r>
    </w:p>
    <w:p w14:paraId="27CDBC2B" w14:textId="77777777" w:rsidR="00322EC3" w:rsidRDefault="00322EC3" w:rsidP="00322EC3">
      <w:r>
        <w:t>5580295217361446</w:t>
      </w:r>
    </w:p>
    <w:p w14:paraId="1AB87F69" w14:textId="77777777" w:rsidR="00322EC3" w:rsidRDefault="00322EC3" w:rsidP="00322EC3">
      <w:r>
        <w:t>American Express (AMEX):</w:t>
      </w:r>
    </w:p>
    <w:p w14:paraId="32FCA50E" w14:textId="77777777" w:rsidR="00322EC3" w:rsidRDefault="00322EC3" w:rsidP="00322EC3">
      <w:r>
        <w:t>376774525747727</w:t>
      </w:r>
    </w:p>
    <w:p w14:paraId="2154CF9F" w14:textId="77777777" w:rsidR="00322EC3" w:rsidRDefault="00322EC3" w:rsidP="00322EC3">
      <w:r>
        <w:t>377588437102741</w:t>
      </w:r>
    </w:p>
    <w:p w14:paraId="4DADCFD1" w14:textId="77777777" w:rsidR="00322EC3" w:rsidRDefault="00322EC3" w:rsidP="00322EC3">
      <w:r>
        <w:t>375265778489167</w:t>
      </w:r>
    </w:p>
    <w:p w14:paraId="200A6297" w14:textId="77777777" w:rsidR="00322EC3" w:rsidRDefault="00322EC3" w:rsidP="00322EC3">
      <w:r>
        <w:t>Discover:</w:t>
      </w:r>
    </w:p>
    <w:p w14:paraId="4974F047" w14:textId="77777777" w:rsidR="00322EC3" w:rsidRDefault="00322EC3" w:rsidP="00322EC3">
      <w:r>
        <w:t>6011538879412339</w:t>
      </w:r>
    </w:p>
    <w:p w14:paraId="2632C131" w14:textId="77777777" w:rsidR="00322EC3" w:rsidRDefault="00322EC3" w:rsidP="00322EC3">
      <w:r>
        <w:t>6011683892934586</w:t>
      </w:r>
    </w:p>
    <w:p w14:paraId="042A2FC6" w14:textId="77777777" w:rsidR="00322EC3" w:rsidRDefault="00322EC3" w:rsidP="00322EC3">
      <w:r>
        <w:t>6011936794712896131</w:t>
      </w:r>
    </w:p>
    <w:p w14:paraId="61777088" w14:textId="77777777" w:rsidR="00322EC3" w:rsidRDefault="00322EC3" w:rsidP="00322EC3">
      <w:r>
        <w:t>JCB:</w:t>
      </w:r>
    </w:p>
    <w:p w14:paraId="3E24F4B0" w14:textId="77777777" w:rsidR="00322EC3" w:rsidRDefault="00322EC3" w:rsidP="00322EC3">
      <w:r>
        <w:t>3541889124142494</w:t>
      </w:r>
    </w:p>
    <w:p w14:paraId="2ACBD144" w14:textId="77777777" w:rsidR="00322EC3" w:rsidRDefault="00322EC3" w:rsidP="00322EC3">
      <w:r>
        <w:t>3529929937968358</w:t>
      </w:r>
    </w:p>
    <w:p w14:paraId="6827E28F" w14:textId="77777777" w:rsidR="00322EC3" w:rsidRDefault="00322EC3" w:rsidP="00322EC3">
      <w:r>
        <w:t>3531561287759453827</w:t>
      </w:r>
    </w:p>
    <w:p w14:paraId="5D2B8561" w14:textId="77777777" w:rsidR="00322EC3" w:rsidRDefault="00322EC3" w:rsidP="00322EC3">
      <w:r>
        <w:t>Diners Club - North America:</w:t>
      </w:r>
    </w:p>
    <w:p w14:paraId="69A8B69F" w14:textId="77777777" w:rsidR="00322EC3" w:rsidRDefault="00322EC3" w:rsidP="00322EC3">
      <w:r>
        <w:t>5407456387548128</w:t>
      </w:r>
    </w:p>
    <w:p w14:paraId="0872F08B" w14:textId="77777777" w:rsidR="00322EC3" w:rsidRDefault="00322EC3" w:rsidP="00322EC3">
      <w:r>
        <w:t>5586304916194142</w:t>
      </w:r>
    </w:p>
    <w:p w14:paraId="3C82C4DC" w14:textId="77777777" w:rsidR="00322EC3" w:rsidRDefault="00322EC3" w:rsidP="00322EC3">
      <w:r>
        <w:t>5455305197175732</w:t>
      </w:r>
    </w:p>
    <w:p w14:paraId="7FC706E2" w14:textId="77777777" w:rsidR="00322EC3" w:rsidRDefault="00322EC3" w:rsidP="00322EC3">
      <w:r>
        <w:t>Diners Club - Carte Blanche:</w:t>
      </w:r>
    </w:p>
    <w:p w14:paraId="115FF993" w14:textId="77777777" w:rsidR="00322EC3" w:rsidRDefault="00322EC3" w:rsidP="00322EC3">
      <w:r>
        <w:t>30488353771315</w:t>
      </w:r>
    </w:p>
    <w:p w14:paraId="29F63E6A" w14:textId="77777777" w:rsidR="00322EC3" w:rsidRDefault="00322EC3" w:rsidP="00322EC3">
      <w:r>
        <w:t>30273317283684</w:t>
      </w:r>
    </w:p>
    <w:p w14:paraId="66C54352" w14:textId="77777777" w:rsidR="00322EC3" w:rsidRDefault="00322EC3" w:rsidP="00322EC3">
      <w:r>
        <w:t>30230268332712</w:t>
      </w:r>
    </w:p>
    <w:p w14:paraId="38B48053" w14:textId="77777777" w:rsidR="00322EC3" w:rsidRDefault="00322EC3" w:rsidP="00322EC3">
      <w:r>
        <w:t>Diners Club - International:</w:t>
      </w:r>
    </w:p>
    <w:p w14:paraId="7FABBA54" w14:textId="77777777" w:rsidR="00322EC3" w:rsidRDefault="00322EC3" w:rsidP="00322EC3">
      <w:r>
        <w:t>36938092030963</w:t>
      </w:r>
    </w:p>
    <w:p w14:paraId="7A1821F9" w14:textId="77777777" w:rsidR="00322EC3" w:rsidRDefault="00322EC3" w:rsidP="00322EC3">
      <w:r>
        <w:t>36198494619398</w:t>
      </w:r>
    </w:p>
    <w:p w14:paraId="0ADC383C" w14:textId="77777777" w:rsidR="00322EC3" w:rsidRDefault="00322EC3" w:rsidP="00322EC3">
      <w:r>
        <w:t>36510791757277</w:t>
      </w:r>
    </w:p>
    <w:p w14:paraId="3D660321" w14:textId="77777777" w:rsidR="00322EC3" w:rsidRDefault="00322EC3" w:rsidP="00322EC3">
      <w:r>
        <w:t>Maestro:</w:t>
      </w:r>
    </w:p>
    <w:p w14:paraId="0D92DEB6" w14:textId="77777777" w:rsidR="00322EC3" w:rsidRDefault="00322EC3" w:rsidP="00322EC3">
      <w:r>
        <w:t>6763864639033821</w:t>
      </w:r>
    </w:p>
    <w:p w14:paraId="567697CD" w14:textId="77777777" w:rsidR="00322EC3" w:rsidRDefault="00322EC3" w:rsidP="00322EC3">
      <w:r>
        <w:t>5018629076928477</w:t>
      </w:r>
    </w:p>
    <w:p w14:paraId="1EAA6958" w14:textId="77777777" w:rsidR="00322EC3" w:rsidRDefault="00322EC3" w:rsidP="00322EC3">
      <w:r>
        <w:t>5038444544636819</w:t>
      </w:r>
    </w:p>
    <w:p w14:paraId="0A980E98" w14:textId="77777777" w:rsidR="00322EC3" w:rsidRDefault="00322EC3" w:rsidP="00322EC3">
      <w:r>
        <w:t>Visa Electron:</w:t>
      </w:r>
    </w:p>
    <w:p w14:paraId="0674847C" w14:textId="77777777" w:rsidR="00322EC3" w:rsidRDefault="00322EC3" w:rsidP="00322EC3">
      <w:r>
        <w:t>4917027392094170</w:t>
      </w:r>
    </w:p>
    <w:p w14:paraId="3F0B436B" w14:textId="77777777" w:rsidR="00322EC3" w:rsidRDefault="00322EC3" w:rsidP="00322EC3">
      <w:r>
        <w:t>4917920970509157</w:t>
      </w:r>
    </w:p>
    <w:p w14:paraId="2E262674" w14:textId="77777777" w:rsidR="00322EC3" w:rsidRDefault="00322EC3" w:rsidP="00322EC3">
      <w:r>
        <w:t>4175005161169982</w:t>
      </w:r>
    </w:p>
    <w:p w14:paraId="089E0E08" w14:textId="77777777" w:rsidR="00322EC3" w:rsidRDefault="00322EC3" w:rsidP="00322EC3">
      <w:proofErr w:type="spellStart"/>
      <w:r>
        <w:t>InstaPayment</w:t>
      </w:r>
      <w:proofErr w:type="spellEnd"/>
      <w:r>
        <w:t>:</w:t>
      </w:r>
    </w:p>
    <w:p w14:paraId="328CECDF" w14:textId="77777777" w:rsidR="00322EC3" w:rsidRDefault="00322EC3" w:rsidP="00322EC3">
      <w:r>
        <w:t>6390290388731814</w:t>
      </w:r>
    </w:p>
    <w:p w14:paraId="6368080B" w14:textId="77777777" w:rsidR="00322EC3" w:rsidRDefault="00322EC3" w:rsidP="00322EC3">
      <w:r>
        <w:lastRenderedPageBreak/>
        <w:t>6376606041784197</w:t>
      </w:r>
    </w:p>
    <w:p w14:paraId="29097074" w14:textId="77777777" w:rsidR="00322EC3" w:rsidRDefault="00322EC3" w:rsidP="00322EC3">
      <w:r>
        <w:t>6372951491680972</w:t>
      </w:r>
    </w:p>
    <w:sectPr w:rsidR="00322EC3" w:rsidSect="006609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C3"/>
    <w:rsid w:val="00085C93"/>
    <w:rsid w:val="000E28DE"/>
    <w:rsid w:val="000E7EDF"/>
    <w:rsid w:val="000F158E"/>
    <w:rsid w:val="00160E91"/>
    <w:rsid w:val="00254EA3"/>
    <w:rsid w:val="00322EC3"/>
    <w:rsid w:val="004B2C95"/>
    <w:rsid w:val="004C76ED"/>
    <w:rsid w:val="00660985"/>
    <w:rsid w:val="006D0850"/>
    <w:rsid w:val="009F5D70"/>
    <w:rsid w:val="00A2316A"/>
    <w:rsid w:val="00A8372C"/>
    <w:rsid w:val="00F1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EDD8"/>
  <w14:defaultImageDpi w14:val="32767"/>
  <w15:chartTrackingRefBased/>
  <w15:docId w15:val="{70D92F03-1546-2C4E-A44C-813C4D8E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reeagra/Documents/MAC/ScanFiles/CreditCardPic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CreditCardPic1.dot</Template>
  <TotalTime>1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Preeti Agrawal (preeagra)</cp:lastModifiedBy>
  <cp:revision>2</cp:revision>
  <dcterms:created xsi:type="dcterms:W3CDTF">2020-03-05T08:30:00Z</dcterms:created>
  <dcterms:modified xsi:type="dcterms:W3CDTF">2020-03-06T11:46:00Z</dcterms:modified>
</cp:coreProperties>
</file>